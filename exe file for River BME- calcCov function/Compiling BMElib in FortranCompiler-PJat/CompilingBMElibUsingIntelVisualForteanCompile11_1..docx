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4870" w:rsidRDefault="00C94870"/>
    <w:p w:rsidR="00350C73" w:rsidRDefault="00350C73"/>
    <w:p w:rsidR="00350C73" w:rsidRDefault="00350C73">
      <w:r>
        <w:t xml:space="preserve">Compiling BMElib using :  </w:t>
      </w:r>
      <w:r w:rsidRPr="00350C73">
        <w:t xml:space="preserve">Intel Visual Fortran 11.1 (with Microsoft Visual C++ 2008 SP1 linker) </w:t>
      </w:r>
    </w:p>
    <w:p w:rsidR="00350C73" w:rsidRDefault="00350C73" w:rsidP="00350C73">
      <w:pPr>
        <w:pStyle w:val="ListParagraph"/>
        <w:numPr>
          <w:ilvl w:val="0"/>
          <w:numId w:val="1"/>
        </w:numPr>
      </w:pPr>
      <w:r>
        <w:t xml:space="preserve">Set the BMElib Directory as current folder and then set “mvnlib” folder to MATLAB working DIRECTORY </w:t>
      </w:r>
      <w:r w:rsidR="00D85267">
        <w:rPr>
          <w:noProof/>
        </w:rPr>
        <w:drawing>
          <wp:inline distT="0" distB="0" distL="0" distR="0">
            <wp:extent cx="5943600" cy="1400175"/>
            <wp:effectExtent l="19050" t="0" r="0" b="0"/>
            <wp:docPr id="18" name="Picture 1" descr="D:\Users\jat\Desktop\SetDi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jat\Desktop\SetDir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C73" w:rsidRDefault="00350C73" w:rsidP="00350C73">
      <w:pPr>
        <w:pStyle w:val="ListParagraph"/>
      </w:pPr>
    </w:p>
    <w:p w:rsidR="00350C73" w:rsidRDefault="00350C73" w:rsidP="00350C73">
      <w:pPr>
        <w:pStyle w:val="ListParagraph"/>
      </w:pPr>
      <w: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p w:rsidR="00350C73" w:rsidRDefault="00350C73" w:rsidP="00350C73">
      <w:pPr>
        <w:pStyle w:val="ListParagraph"/>
        <w:numPr>
          <w:ilvl w:val="0"/>
          <w:numId w:val="1"/>
        </w:numPr>
      </w:pPr>
      <w:r>
        <w:t xml:space="preserve"> Set compiler ( make compiler ready to use it)  </w:t>
      </w:r>
      <w:r w:rsidR="00D85267">
        <w:rPr>
          <w:noProof/>
        </w:rPr>
        <w:drawing>
          <wp:inline distT="0" distB="0" distL="0" distR="0">
            <wp:extent cx="5953125" cy="4562475"/>
            <wp:effectExtent l="19050" t="0" r="9525" b="0"/>
            <wp:docPr id="17" name="Picture 2" descr="D:\Users\jat\Desktop\setCompiler2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jat\Desktop\setCompiler2.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</w:p>
    <w:p w:rsidR="00350C73" w:rsidRDefault="00350C73" w:rsidP="00350C73">
      <w:pPr>
        <w:pStyle w:val="ListParagraph"/>
        <w:numPr>
          <w:ilvl w:val="0"/>
          <w:numId w:val="1"/>
        </w:numPr>
      </w:pPr>
      <w:r>
        <w:lastRenderedPageBreak/>
        <w:t xml:space="preserve">Compile “mvnlibcompile”  function </w:t>
      </w:r>
    </w:p>
    <w:p w:rsidR="00350C73" w:rsidRDefault="00350C73" w:rsidP="00350C73">
      <w:pPr>
        <w:pStyle w:val="ListParagraph"/>
      </w:pPr>
      <w:r>
        <w:t xml:space="preserve">         </w:t>
      </w:r>
      <w:r w:rsidR="00D85267">
        <w:rPr>
          <w:noProof/>
        </w:rPr>
        <w:drawing>
          <wp:inline distT="0" distB="0" distL="0" distR="0">
            <wp:extent cx="5943600" cy="1143000"/>
            <wp:effectExtent l="19050" t="0" r="0" b="0"/>
            <wp:docPr id="16" name="Picture 3" descr="D:\Users\jat\Desktop\Compil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jat\Desktop\Compile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</w:p>
    <w:p w:rsidR="00350C73" w:rsidRDefault="00350C73" w:rsidP="00350C73"/>
    <w:p w:rsidR="00350C73" w:rsidRDefault="00350C73" w:rsidP="00350C73">
      <w:pPr>
        <w:pStyle w:val="ListParagraph"/>
        <w:numPr>
          <w:ilvl w:val="0"/>
          <w:numId w:val="1"/>
        </w:numPr>
      </w:pPr>
      <w:r>
        <w:t xml:space="preserve">Test  all functions in “mvnlib”  to make sure Fortran Compiler generated  “*.mex32”  files  successfully </w:t>
      </w:r>
      <w:r w:rsidR="00D85267">
        <w:rPr>
          <w:noProof/>
        </w:rPr>
        <w:drawing>
          <wp:inline distT="0" distB="0" distL="0" distR="0">
            <wp:extent cx="5934075" cy="3314700"/>
            <wp:effectExtent l="19050" t="0" r="9525" b="0"/>
            <wp:docPr id="15" name="Picture 4" descr="D:\Users\jat\Desktop\te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jat\Desktop\test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D85267">
        <w:rPr>
          <w:noProof/>
        </w:rPr>
        <w:lastRenderedPageBreak/>
        <w:drawing>
          <wp:inline distT="0" distB="0" distL="0" distR="0">
            <wp:extent cx="5943600" cy="4114800"/>
            <wp:effectExtent l="19050" t="0" r="0" b="0"/>
            <wp:docPr id="14" name="Picture 5" descr="D:\Users\jat\Desktop\te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jat\Desktop\test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67">
        <w:rPr>
          <w:noProof/>
        </w:rPr>
        <w:drawing>
          <wp:inline distT="0" distB="0" distL="0" distR="0">
            <wp:extent cx="5943600" cy="4105275"/>
            <wp:effectExtent l="19050" t="0" r="0" b="0"/>
            <wp:docPr id="13" name="Picture 6" descr="D:\Users\jat\Desktop\tes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jat\Desktop\test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67">
        <w:rPr>
          <w:noProof/>
        </w:rPr>
        <w:lastRenderedPageBreak/>
        <w:drawing>
          <wp:inline distT="0" distB="0" distL="0" distR="0">
            <wp:extent cx="5943600" cy="3990975"/>
            <wp:effectExtent l="19050" t="0" r="0" b="0"/>
            <wp:docPr id="12" name="Picture 7" descr="D:\Users\jat\Desktop\tes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jat\Desktop\test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:rsidR="00350C73" w:rsidRDefault="00FB33E8" w:rsidP="00FB33E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Check RESULTS after executing “</w:t>
      </w:r>
      <w:r w:rsidRPr="00FB33E8">
        <w:rPr>
          <w:rFonts w:ascii="Courier New" w:hAnsi="Courier New" w:cs="Courier New"/>
          <w:color w:val="000000"/>
          <w:sz w:val="20"/>
          <w:szCs w:val="20"/>
        </w:rPr>
        <w:t>MVNLIBtest</w:t>
      </w:r>
      <w:r>
        <w:rPr>
          <w:rFonts w:ascii="Courier New" w:hAnsi="Courier New" w:cs="Courier New"/>
          <w:color w:val="000000"/>
          <w:sz w:val="20"/>
          <w:szCs w:val="20"/>
        </w:rPr>
        <w:t>”</w:t>
      </w:r>
      <w:r w:rsidRPr="00FB33E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t xml:space="preserve">  (*.mex32” files)  in MATLAB </w:t>
      </w:r>
      <w:r w:rsidR="00D85267">
        <w:rPr>
          <w:noProof/>
        </w:rPr>
        <w:drawing>
          <wp:inline distT="0" distB="0" distL="0" distR="0">
            <wp:extent cx="5943600" cy="4048125"/>
            <wp:effectExtent l="19050" t="0" r="0" b="0"/>
            <wp:docPr id="11" name="Picture 8" descr="D:\Users\jat\Desktop\TestResult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jat\Desktop\TestResults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67">
        <w:rPr>
          <w:noProof/>
        </w:rPr>
        <w:drawing>
          <wp:inline distT="0" distB="0" distL="0" distR="0">
            <wp:extent cx="5943600" cy="1343025"/>
            <wp:effectExtent l="19050" t="0" r="0" b="0"/>
            <wp:docPr id="10" name="Picture 9" descr="D:\Users\jat\Desktop\TestResult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jat\Desktop\TestResults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C73" w:rsidRDefault="00350C73" w:rsidP="00FB33E8">
      <w:pPr>
        <w:pStyle w:val="ListParagraph"/>
      </w:pPr>
    </w:p>
    <w:p w:rsidR="00FB33E8" w:rsidRDefault="00FB33E8" w:rsidP="00FB33E8">
      <w:pPr>
        <w:pStyle w:val="ListParagraph"/>
      </w:pPr>
    </w:p>
    <w:p w:rsidR="00FB33E8" w:rsidRDefault="00FB33E8" w:rsidP="00FB33E8">
      <w:pPr>
        <w:pStyle w:val="ListParagraph"/>
      </w:pPr>
      <w:r>
        <w:t>BINGO!!!!!!!!!!!!!!!!!!!!!!!!!!!!!!!!!!!!!!!!!!!!!!!</w:t>
      </w:r>
    </w:p>
    <w:sectPr w:rsidR="00FB33E8" w:rsidSect="00C94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D1417A"/>
    <w:multiLevelType w:val="hybridMultilevel"/>
    <w:tmpl w:val="70E6ACDE"/>
    <w:lvl w:ilvl="0" w:tplc="57C0FC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50C73"/>
    <w:rsid w:val="00350C73"/>
    <w:rsid w:val="00A423E3"/>
    <w:rsid w:val="00C94870"/>
    <w:rsid w:val="00D85267"/>
    <w:rsid w:val="00FB33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87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C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0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C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CompilingBMElibUsingIntelVisualForteanCompile11_1..docx</Template>
  <TotalTime>1</TotalTime>
  <Pages>5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North Carolina at Chapel Hill</Company>
  <LinksUpToDate>false</LinksUpToDate>
  <CharactersWithSpaces>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2010-01-15T17:18:00Z</dcterms:created>
  <dcterms:modified xsi:type="dcterms:W3CDTF">2010-01-15T17:18:00Z</dcterms:modified>
</cp:coreProperties>
</file>